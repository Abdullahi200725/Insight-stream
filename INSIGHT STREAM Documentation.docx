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INSIGHT STREAM</w:t>
      </w:r>
    </w:p>
    <w:p>
      <w:r>
        <w:t>Project Documentation</w:t>
      </w:r>
    </w:p>
    <w:p>
      <w:r>
        <w:t>1. Introduction</w:t>
      </w:r>
    </w:p>
    <w:p>
      <w:r>
        <w:t>Project Title: Insight Stream</w:t>
      </w:r>
    </w:p>
    <w:p>
      <w:r>
        <w:t>Team Members:</w:t>
      </w:r>
    </w:p>
    <w:p>
      <w:pPr>
        <w:pStyle w:val="15"/>
        <w:numPr>
          <w:ilvl w:val="0"/>
          <w:numId w:val="1"/>
        </w:numPr>
      </w:pPr>
      <w:r>
        <w:t>M.Abdullah</w:t>
      </w:r>
    </w:p>
    <w:p>
      <w:pPr>
        <w:pStyle w:val="15"/>
        <w:numPr>
          <w:ilvl w:val="0"/>
          <w:numId w:val="1"/>
        </w:numPr>
      </w:pPr>
      <w:r>
        <w:t>V.Prakash</w:t>
      </w:r>
    </w:p>
    <w:p>
      <w:pPr>
        <w:pStyle w:val="15"/>
        <w:numPr>
          <w:ilvl w:val="0"/>
          <w:numId w:val="1"/>
        </w:numPr>
      </w:pPr>
      <w:r>
        <w:t>P.Sree varshan</w:t>
      </w:r>
    </w:p>
    <w:p>
      <w:pPr>
        <w:pStyle w:val="15"/>
        <w:numPr>
          <w:ilvl w:val="0"/>
          <w:numId w:val="1"/>
        </w:numPr>
      </w:pPr>
      <w:r>
        <w:t>S.Mohammed umar</w:t>
      </w:r>
      <w:bookmarkStart w:id="0" w:name="_GoBack"/>
      <w:bookmarkEnd w:id="0"/>
    </w:p>
    <w:p>
      <w:r>
        <w:t>2. Project Overview</w:t>
      </w:r>
    </w:p>
    <w:p>
      <w:r>
        <w:t>Purpose:</w:t>
      </w:r>
    </w:p>
    <w:p>
      <w:r>
        <w:t> To fetch and display the latest news articles from News API in a user-friendly interface, allowing users to browse top headlines, search news by keyword, and filter by categories.</w:t>
      </w:r>
    </w:p>
    <w:p>
      <w:r>
        <w:t>Features:</w:t>
      </w:r>
    </w:p>
    <w:p>
      <w:r>
        <w:t> • Display top headlines</w:t>
      </w:r>
    </w:p>
    <w:p>
      <w:r>
        <w:t> • Search news by keyword</w:t>
      </w:r>
    </w:p>
    <w:p>
      <w:r>
        <w:t> • Category-based filtering (Technology, Business, Sports, etc.)</w:t>
      </w:r>
    </w:p>
    <w:p>
      <w:r>
        <w:t> • Responsive design</w:t>
      </w:r>
    </w:p>
    <w:p>
      <w:r>
        <w:t> • Links to full news articles</w:t>
      </w:r>
    </w:p>
    <w:p>
      <w:r>
        <w:t>3. Architecture</w:t>
      </w:r>
    </w:p>
    <w:p>
      <w:r>
        <w:t>Component Structure:</w:t>
      </w:r>
    </w:p>
    <w:p>
      <w:r>
        <w:t> • Single-page app structure with Header, SearchBar, NewsList, NewsCard components.</w:t>
      </w:r>
    </w:p>
    <w:p>
      <w:r>
        <w:t> • Components interact via props and state.</w:t>
      </w:r>
    </w:p>
    <w:p>
      <w:r>
        <w:t>State Management:</w:t>
      </w:r>
    </w:p>
    <w:p>
      <w:r>
        <w:t> • Local state management using React’s useState.</w:t>
      </w:r>
    </w:p>
    <w:p>
      <w:r>
        <w:t> • No external state library used.</w:t>
      </w:r>
    </w:p>
    <w:p/>
    <w:p>
      <w:r>
        <w:t>Routing:</w:t>
      </w:r>
    </w:p>
    <w:p>
      <w:r>
        <w:t> • Simple one-page application (no react-router used).</w:t>
      </w:r>
    </w:p>
    <w:p>
      <w:r>
        <w:t>4. Setup Instructions</w:t>
      </w:r>
    </w:p>
    <w:p>
      <w:r>
        <w:t>Prerequisites:</w:t>
      </w:r>
    </w:p>
    <w:p>
      <w:r>
        <w:t> • Node.js installed</w:t>
      </w:r>
    </w:p>
    <w:p>
      <w:r>
        <w:t> • NPM installed</w:t>
      </w:r>
    </w:p>
    <w:p>
      <w:r>
        <w:t>Installation:</w:t>
      </w:r>
    </w:p>
    <w:p>
      <w:r>
        <w:t> 1. Clone repository:</w:t>
      </w:r>
    </w:p>
    <w:p>
      <w:r>
        <w:t>  https://github.com/jeevasaraa/Insight-stream.git</w:t>
      </w:r>
    </w:p>
    <w:p>
      <w:r>
        <w:t> 2. Navigate to project folder:</w:t>
      </w:r>
    </w:p>
    <w:p>
      <w:r>
        <w:t>  cd news-api-app</w:t>
      </w:r>
    </w:p>
    <w:p>
      <w:r>
        <w:t> 3. Install dependencies:</w:t>
      </w:r>
    </w:p>
    <w:p>
      <w:r>
        <w:t>  npm install</w:t>
      </w:r>
    </w:p>
    <w:p>
      <w:r>
        <w:t> 4. Start development server:</w:t>
      </w:r>
    </w:p>
    <w:p>
      <w:r>
        <w:t>  npm start</w:t>
      </w:r>
    </w:p>
    <w:p>
      <w:r>
        <w:t>5. Folder Structure</w:t>
      </w:r>
    </w:p>
    <w:p>
      <w:r>
        <w:t>Client:</w:t>
      </w:r>
    </w:p>
    <w:p>
      <w:r>
        <w:t> • /src/components – Header, SearchBar, NewsList, NewsCard</w:t>
      </w:r>
    </w:p>
    <w:p>
      <w:r>
        <w:t> • /src/App.js – Main entry point</w:t>
      </w:r>
    </w:p>
    <w:p>
      <w:r>
        <w:t> • /public/index.html – HTML template</w:t>
      </w:r>
    </w:p>
    <w:p>
      <w:r>
        <w:t>Utilities:</w:t>
      </w:r>
    </w:p>
    <w:p>
      <w:r>
        <w:t> • API service function in /src/api/newsApi.js</w:t>
      </w:r>
    </w:p>
    <w:p>
      <w:r>
        <w:t>6. Running the Application</w:t>
      </w:r>
    </w:p>
    <w:p>
      <w:r>
        <w:t>npm start</w:t>
      </w:r>
    </w:p>
    <w:p>
      <w:r>
        <w:t>Runs the app in development mode. Open http://localhost:3000 to view in browser.</w:t>
      </w:r>
    </w:p>
    <w:p>
      <w:r>
        <w:t>7. Component Documentation</w:t>
      </w:r>
    </w:p>
    <w:p>
      <w:r>
        <w:t>Header: Displays app title.</w:t>
      </w:r>
    </w:p>
    <w:p>
      <w:r>
        <w:t>SearchBar: Allows user to type keywords and submit search.</w:t>
      </w:r>
    </w:p>
    <w:p>
      <w:r>
        <w:t>NewsList: Displays list of NewsCard components.</w:t>
      </w:r>
    </w:p>
    <w:p>
      <w:r>
        <w:t>NewsCard: Displays individual news article (image, title, description, link).</w:t>
      </w:r>
    </w:p>
    <w:p>
      <w:r>
        <w:t>8. State Management</w:t>
      </w:r>
    </w:p>
    <w:p>
      <w:r>
        <w:t>Global State: None (Local component state only).</w:t>
      </w:r>
    </w:p>
    <w:p>
      <w:r>
        <w:t>Local State:</w:t>
      </w:r>
    </w:p>
    <w:p>
      <w:r>
        <w:t> • articles – Array of news articles fetched from API.</w:t>
      </w:r>
    </w:p>
    <w:p>
      <w:r>
        <w:t> • searchTerm – User input from search bar.</w:t>
      </w:r>
    </w:p>
    <w:p>
      <w:r>
        <w:t>9. User Interface</w:t>
      </w:r>
    </w:p>
    <w:p>
      <w:r>
        <w:t xml:space="preserve"> Screenshot Preview:</w:t>
      </w:r>
    </w:p>
    <w:p>
      <w:r>
        <w:t xml:space="preserve"> https://drive.google.com/file/d/13AHNODcd-t63-N69q-GpVhYwWfPUwYsl/view?usp=drivesdk</w:t>
      </w:r>
    </w:p>
    <w:p>
      <w:r>
        <w:t>Features:</w:t>
      </w:r>
    </w:p>
    <w:p>
      <w:r>
        <w:t> • Top headlines displayed as cards</w:t>
      </w:r>
    </w:p>
    <w:p>
      <w:r>
        <w:t> • Search functionality</w:t>
      </w:r>
    </w:p>
    <w:p>
      <w:r>
        <w:t> • Category filter buttons</w:t>
      </w:r>
    </w:p>
    <w:p>
      <w:r>
        <w:t>10. Styling</w:t>
      </w:r>
    </w:p>
    <w:p>
      <w:r>
        <w:t>CSS used for layout and responsiveness (no CSS frameworks).</w:t>
      </w:r>
    </w:p>
    <w:p>
      <w:r>
        <w:t>Custom styling for cards and layout with Flexbox.</w:t>
      </w:r>
    </w:p>
    <w:p>
      <w:r>
        <w:t>11. Testing</w:t>
      </w:r>
    </w:p>
    <w:p>
      <w:r>
        <w:t>Testing Strategy:</w:t>
      </w:r>
    </w:p>
    <w:p>
      <w:r>
        <w:t> Manual testing of fetching articles, searching keywords, and category filtering.</w:t>
      </w:r>
    </w:p>
    <w:p>
      <w:r>
        <w:t>Code Coverage:</w:t>
      </w:r>
    </w:p>
    <w:p>
      <w:r>
        <w:t> No automated tests implemented.</w:t>
      </w:r>
    </w:p>
    <w:p/>
    <w:p>
      <w:r>
        <w:t>12. Screenshots or Demo</w:t>
      </w:r>
    </w:p>
    <w:p>
      <w:r>
        <w:t> https://drive.google.com/file/d/13AHNODcd-t63-N69q-GpVhYwWfPUwYsl/view?usp=drivesdk</w:t>
      </w:r>
    </w:p>
    <w:p>
      <w:pPr>
        <w:pStyle w:val="16"/>
      </w:pPr>
      <w:r>
        <w:drawing>
          <wp:inline distT="0" distB="0" distL="0" distR="0">
            <wp:extent cx="5943600" cy="3343275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3275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drawing>
          <wp:inline distT="0" distB="0" distL="0" distR="0">
            <wp:extent cx="5787390" cy="3870959"/>
            <wp:effectExtent l="0" t="0" r="0" b="0"/>
            <wp:docPr id="4" name="图片 4" descr="C:\Users\Admin\OneDrive\Pictures\Screenshots\Screenshot 2025-09-13 1846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87390" cy="3870959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13. Known Issues</w:t>
      </w:r>
    </w:p>
    <w:p>
      <w:r>
        <w:t>Occasionally, API limit exceeded (free tier restriction).</w:t>
      </w:r>
    </w:p>
    <w:p>
      <w:r>
        <w:t>No pagination implemented (shows first 20 articles only).</w:t>
      </w:r>
    </w:p>
    <w:p>
      <w:r>
        <w:t>14. Future Enhancements</w:t>
      </w:r>
    </w:p>
    <w:p>
      <w:r>
        <w:t>Add pagination for articles.</w:t>
      </w:r>
    </w:p>
    <w:p>
      <w:r>
        <w:t>Implement user favorites to save articles.</w:t>
      </w:r>
    </w:p>
    <w:p>
      <w:r>
        <w:t>Add dark mode toggle.</w:t>
      </w:r>
    </w:p>
    <w:p>
      <w:r>
        <w:t>Use Redux for scalable state management.</w:t>
      </w:r>
    </w:p>
    <w:sectPr>
      <w:pgSz w:w="12240" w:h="15840"/>
      <w:pgMar w:top="1440" w:right="1440" w:bottom="1440" w:left="1440" w:header="708" w:footer="708" w:gutter="0"/>
      <w:docGrid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368D72B6"/>
    <w:multiLevelType w:val="hybridMultilevel"/>
    <w:tmpl w:val="F9280E5E"/>
    <w:lvl w:ilvl="0">
      <w:start w:val="1"/>
      <w:numFmt w:val="bullet"/>
      <w:lvlRestart w:val="0"/>
      <w:lvlText w:val=""/>
      <w:lvlJc w:val="left"/>
      <w:pPr>
        <w:tabs>
          <w:tab w:val="num" w:pos="0"/>
        </w:tabs>
        <w:ind w:left="147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9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1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3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251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200" w:line="276" w:lineRule="auto"/>
    </w:pPr>
    <w:rPr>
      <w:rFonts w:ascii="Calibri" w:eastAsia="Calibri" w:cs="Arial" w:hAnsi="Calibri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customStyle="1" w:styleId="15">
    <w:name w:val="List Paragraph"/>
    <w:basedOn w:val="0"/>
    <w:pPr>
      <w:ind w:left="720"/>
      <w:contextualSpacing/>
    </w:pPr>
  </w:style>
  <w:style w:type="paragraph" w:styleId="16">
    <w:name w:val="Normal (Web)"/>
    <w:basedOn w:val="0"/>
    <w:pPr>
      <w:spacing w:before="100" w:beforeAutospacing="1" w:after="100" w:afterAutospacing="1" w:line="240" w:lineRule="auto"/>
    </w:pPr>
    <w:rPr>
      <w:rFonts w:ascii="Times New Roman" w:eastAsia="Times New Roman" w:cs="Times New Roman" w:hAnsi="Times New Roman"/>
      <w:sz w:val="24"/>
      <w:szCs w:val="24"/>
    </w:rPr>
  </w:style>
  <w:style w:type="paragraph" w:styleId="17">
    <w:name w:val="Balloon Text"/>
    <w:basedOn w:val="0"/>
    <w:pPr>
      <w:spacing w:after="0" w:line="240" w:lineRule="auto"/>
    </w:pPr>
    <w:rPr>
      <w:rFonts w:ascii="Tahoma" w:cs="Tahoma" w:hAnsi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png"/><Relationship Id="rId3" Type="http://schemas.openxmlformats.org/officeDocument/2006/relationships/image" Target="media/5.png"/><Relationship Id="rId4" Type="http://schemas.openxmlformats.org/officeDocument/2006/relationships/styles" Target="styles.xml"/><Relationship Id="rId5" Type="http://schemas.openxmlformats.org/officeDocument/2006/relationships/numbering" Target="numbering.xml"/><Relationship Id="rId6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64</TotalTime>
  <Application>Yozo_Office</Application>
  <Pages>5</Pages>
  <Words>405</Words>
  <Characters>2421</Characters>
  <Lines>92</Lines>
  <Paragraphs>85</Paragraphs>
  <CharactersWithSpaces>2746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Admin</dc:creator>
  <cp:lastModifiedBy>vivo user</cp:lastModifiedBy>
  <cp:revision>8</cp:revision>
  <dcterms:created xsi:type="dcterms:W3CDTF">2025-09-10T14:26:00Z</dcterms:created>
  <dcterms:modified xsi:type="dcterms:W3CDTF">2025-09-19T02:53:36Z</dcterms:modified>
</cp:coreProperties>
</file>